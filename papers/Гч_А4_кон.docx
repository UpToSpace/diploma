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1"/>
        <w:tblW w:w="12460" w:type="dxa"/>
        <w:tblInd w:w="1555" w:type="dxa"/>
        <w:tblLayout w:type="fixed"/>
        <w:tblLook w:val="04A0" w:firstRow="1" w:lastRow="0" w:firstColumn="1" w:lastColumn="0" w:noHBand="0" w:noVBand="1"/>
      </w:tblPr>
      <w:tblGrid>
        <w:gridCol w:w="8507"/>
        <w:gridCol w:w="3953"/>
      </w:tblGrid>
      <w:tr w:rsidR="006C028C" w:rsidRPr="001B4E09" w14:paraId="6CCC5897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57649B71" w14:textId="77777777" w:rsidR="006C028C" w:rsidRPr="008A1601" w:rsidRDefault="006C028C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Наименование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показателя</w:t>
            </w:r>
            <w:proofErr w:type="spellEnd"/>
          </w:p>
        </w:tc>
        <w:tc>
          <w:tcPr>
            <w:tcW w:w="3953" w:type="dxa"/>
            <w:vAlign w:val="center"/>
          </w:tcPr>
          <w:p w14:paraId="49AC29CC" w14:textId="77777777" w:rsidR="006C028C" w:rsidRPr="008A1601" w:rsidRDefault="006C028C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Значение</w:t>
            </w:r>
            <w:proofErr w:type="spellEnd"/>
          </w:p>
        </w:tc>
      </w:tr>
      <w:tr w:rsidR="006C028C" w:rsidRPr="001B4E09" w14:paraId="02199D1C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766F7EC1" w14:textId="77777777" w:rsidR="006C028C" w:rsidRPr="008A1601" w:rsidRDefault="006C028C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Время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разработки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, ч.</w:t>
            </w:r>
          </w:p>
        </w:tc>
        <w:tc>
          <w:tcPr>
            <w:tcW w:w="3953" w:type="dxa"/>
            <w:vAlign w:val="center"/>
          </w:tcPr>
          <w:p w14:paraId="2E5EB384" w14:textId="23CA2568" w:rsidR="006C028C" w:rsidRPr="00DF6163" w:rsidRDefault="00DF6163" w:rsidP="00A37E1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490</w:t>
            </w:r>
          </w:p>
        </w:tc>
      </w:tr>
      <w:tr w:rsidR="006C028C" w:rsidRPr="001B4E09" w14:paraId="0D5C56F1" w14:textId="77777777" w:rsidTr="003F3724">
        <w:trPr>
          <w:trHeight w:val="479"/>
        </w:trPr>
        <w:tc>
          <w:tcPr>
            <w:tcW w:w="8507" w:type="dxa"/>
            <w:vAlign w:val="center"/>
          </w:tcPr>
          <w:p w14:paraId="2BACD998" w14:textId="69589973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Основная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заработная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плата, руб.</w:t>
            </w:r>
          </w:p>
        </w:tc>
        <w:tc>
          <w:tcPr>
            <w:tcW w:w="3953" w:type="dxa"/>
            <w:vAlign w:val="center"/>
          </w:tcPr>
          <w:p w14:paraId="21246C52" w14:textId="57C60D0F" w:rsidR="006C028C" w:rsidRPr="00DF6163" w:rsidRDefault="00035527" w:rsidP="00A37E1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t>4396</w:t>
            </w:r>
          </w:p>
        </w:tc>
      </w:tr>
      <w:tr w:rsidR="006C028C" w:rsidRPr="001B4E09" w14:paraId="22CF8A3A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2A80042A" w14:textId="576CC0FE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Дополнительная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заработная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плата, руб.</w:t>
            </w:r>
          </w:p>
        </w:tc>
        <w:tc>
          <w:tcPr>
            <w:tcW w:w="3953" w:type="dxa"/>
            <w:vAlign w:val="center"/>
          </w:tcPr>
          <w:p w14:paraId="0C2C83F8" w14:textId="44996034" w:rsidR="006C028C" w:rsidRPr="008A1601" w:rsidRDefault="00035527" w:rsidP="00A37E1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t>659</w:t>
            </w:r>
            <w:r w:rsidRPr="00DF6163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40</w:t>
            </w:r>
          </w:p>
        </w:tc>
      </w:tr>
      <w:tr w:rsidR="006C028C" w:rsidRPr="001B4E09" w14:paraId="3CC91D0D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0EF69157" w14:textId="7C583BAD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Отчисления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в Фонд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социальной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защиты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населения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, р</w:t>
            </w:r>
            <w:r w:rsidRPr="008A1601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уб.</w:t>
            </w:r>
          </w:p>
        </w:tc>
        <w:tc>
          <w:tcPr>
            <w:tcW w:w="3953" w:type="dxa"/>
            <w:vAlign w:val="center"/>
          </w:tcPr>
          <w:p w14:paraId="243267E9" w14:textId="079B78B2" w:rsidR="006C028C" w:rsidRPr="00A61574" w:rsidRDefault="00035527" w:rsidP="00A37E1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DF6163">
              <w:rPr>
                <w:rFonts w:ascii="Times New Roman" w:hAnsi="Times New Roman" w:cs="Times New Roman"/>
                <w:color w:val="000000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718</w:t>
            </w:r>
            <w:r w:rsidRPr="00DF6163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84</w:t>
            </w:r>
          </w:p>
        </w:tc>
      </w:tr>
      <w:tr w:rsidR="006C028C" w:rsidRPr="001B4E09" w14:paraId="7B12F723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0A6C5989" w14:textId="0C1B5A35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Отчисления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в БРУСП «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Белгосстрах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», руб.</w:t>
            </w:r>
          </w:p>
        </w:tc>
        <w:tc>
          <w:tcPr>
            <w:tcW w:w="3953" w:type="dxa"/>
            <w:vAlign w:val="center"/>
          </w:tcPr>
          <w:p w14:paraId="79B3A020" w14:textId="05820B63" w:rsidR="006C028C" w:rsidRPr="00A61574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 w:rsidRPr="00DF6163">
              <w:rPr>
                <w:rFonts w:ascii="Times New Roman" w:eastAsia="Times New Roman" w:hAnsi="Times New Roman" w:cs="Times New Roman"/>
                <w:lang w:val="en-US"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0</w:t>
            </w:r>
            <w:r w:rsidRPr="00DF6163">
              <w:rPr>
                <w:rFonts w:ascii="Times New Roman" w:eastAsia="Times New Roman" w:hAnsi="Times New Roman" w:cs="Times New Roman"/>
                <w:lang w:val="en-US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33</w:t>
            </w:r>
          </w:p>
        </w:tc>
      </w:tr>
      <w:tr w:rsidR="006C028C" w:rsidRPr="001B4E09" w14:paraId="24187903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21A00250" w14:textId="1F21D0AD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Прочие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прямые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затраты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, руб.</w:t>
            </w:r>
          </w:p>
        </w:tc>
        <w:tc>
          <w:tcPr>
            <w:tcW w:w="3953" w:type="dxa"/>
            <w:vAlign w:val="center"/>
          </w:tcPr>
          <w:p w14:paraId="12856FA3" w14:textId="03486066" w:rsidR="006C028C" w:rsidRPr="00A61574" w:rsidRDefault="00035527" w:rsidP="00A37E1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879,20</w:t>
            </w:r>
          </w:p>
        </w:tc>
      </w:tr>
      <w:tr w:rsidR="006C028C" w:rsidRPr="001B4E09" w14:paraId="36170474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59E735CA" w14:textId="009CFB9B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Накладные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расходы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, руб.</w:t>
            </w:r>
          </w:p>
        </w:tc>
        <w:tc>
          <w:tcPr>
            <w:tcW w:w="3953" w:type="dxa"/>
            <w:vAlign w:val="center"/>
          </w:tcPr>
          <w:p w14:paraId="16076E16" w14:textId="27FC0682" w:rsidR="006C028C" w:rsidRPr="00A61574" w:rsidRDefault="00035527" w:rsidP="00A37E1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1758</w:t>
            </w:r>
            <w:r w:rsidRPr="00DF6163"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  <w:lang w:val="ru-RU"/>
              </w:rPr>
              <w:t>40</w:t>
            </w:r>
          </w:p>
        </w:tc>
      </w:tr>
      <w:tr w:rsidR="006C028C" w:rsidRPr="001B4E09" w14:paraId="59EC6F7F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2C12B467" w14:textId="360AC8E9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A2284">
              <w:rPr>
                <w:rFonts w:ascii="Times New Roman" w:eastAsia="Times New Roman" w:hAnsi="Times New Roman" w:cs="Times New Roman"/>
                <w:lang w:eastAsia="ru-RU"/>
              </w:rPr>
              <w:t>Себестоимость</w:t>
            </w:r>
            <w:proofErr w:type="spellEnd"/>
            <w:r w:rsidRPr="008A228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2284">
              <w:rPr>
                <w:rFonts w:ascii="Times New Roman" w:eastAsia="Times New Roman" w:hAnsi="Times New Roman" w:cs="Times New Roman"/>
                <w:lang w:eastAsia="ru-RU"/>
              </w:rPr>
              <w:t>разработки</w:t>
            </w:r>
            <w:proofErr w:type="spellEnd"/>
            <w:r w:rsidRPr="008A228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2284">
              <w:rPr>
                <w:rFonts w:ascii="Times New Roman" w:eastAsia="Times New Roman" w:hAnsi="Times New Roman" w:cs="Times New Roman"/>
                <w:lang w:eastAsia="ru-RU"/>
              </w:rPr>
              <w:t>программного</w:t>
            </w:r>
            <w:proofErr w:type="spellEnd"/>
            <w:r w:rsidRPr="008A228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2284">
              <w:rPr>
                <w:rFonts w:ascii="Times New Roman" w:eastAsia="Times New Roman" w:hAnsi="Times New Roman" w:cs="Times New Roman"/>
                <w:lang w:eastAsia="ru-RU"/>
              </w:rPr>
              <w:t>средства</w:t>
            </w:r>
            <w:proofErr w:type="spellEnd"/>
            <w:r w:rsidRPr="008A2284">
              <w:rPr>
                <w:rFonts w:ascii="Times New Roman" w:eastAsia="Times New Roman" w:hAnsi="Times New Roman" w:cs="Times New Roman"/>
                <w:lang w:eastAsia="ru-RU"/>
              </w:rPr>
              <w:t>, руб.</w:t>
            </w:r>
          </w:p>
        </w:tc>
        <w:tc>
          <w:tcPr>
            <w:tcW w:w="3953" w:type="dxa"/>
            <w:vAlign w:val="center"/>
          </w:tcPr>
          <w:p w14:paraId="649F9A39" w14:textId="0936F408" w:rsidR="006C028C" w:rsidRPr="00A61574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8A2284">
              <w:rPr>
                <w:rFonts w:ascii="Times New Roman" w:eastAsia="Times New Roman" w:hAnsi="Times New Roman" w:cs="Times New Roman"/>
                <w:lang w:val="en-US" w:eastAsia="ru-RU"/>
              </w:rPr>
              <w:t>9442,17</w:t>
            </w:r>
          </w:p>
        </w:tc>
      </w:tr>
      <w:tr w:rsidR="006C028C" w:rsidRPr="001B4E09" w14:paraId="6B109FDA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5E7E3F77" w14:textId="457852C4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>Расходы</w:t>
            </w:r>
            <w:proofErr w:type="spellEnd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 xml:space="preserve"> на </w:t>
            </w:r>
            <w:proofErr w:type="spellStart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>реализацию</w:t>
            </w:r>
            <w:proofErr w:type="spellEnd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>, руб.</w:t>
            </w:r>
          </w:p>
        </w:tc>
        <w:tc>
          <w:tcPr>
            <w:tcW w:w="3953" w:type="dxa"/>
            <w:vAlign w:val="center"/>
          </w:tcPr>
          <w:p w14:paraId="2C559A63" w14:textId="3B0208E4" w:rsidR="006C028C" w:rsidRPr="00A61574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035527">
              <w:rPr>
                <w:rFonts w:ascii="Times New Roman" w:eastAsia="Times New Roman" w:hAnsi="Times New Roman" w:cs="Times New Roman"/>
                <w:lang w:val="en-US" w:eastAsia="ru-RU"/>
              </w:rPr>
              <w:t>944,22</w:t>
            </w:r>
          </w:p>
        </w:tc>
      </w:tr>
      <w:tr w:rsidR="00035527" w:rsidRPr="001B4E09" w14:paraId="0B1EA753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4FA5A2DF" w14:textId="6BA3F675" w:rsidR="00035527" w:rsidRPr="00035527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035527">
              <w:rPr>
                <w:rFonts w:ascii="Times New Roman" w:hAnsi="Times New Roman" w:cs="Times New Roman"/>
              </w:rPr>
              <w:t>Полная</w:t>
            </w:r>
            <w:proofErr w:type="spellEnd"/>
            <w:r w:rsidRPr="000355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5527">
              <w:rPr>
                <w:rFonts w:ascii="Times New Roman" w:hAnsi="Times New Roman" w:cs="Times New Roman"/>
              </w:rPr>
              <w:t>себестоимость</w:t>
            </w:r>
            <w:proofErr w:type="spellEnd"/>
            <w:r w:rsidRPr="00035527">
              <w:rPr>
                <w:rFonts w:ascii="Times New Roman" w:hAnsi="Times New Roman" w:cs="Times New Roman"/>
              </w:rPr>
              <w:t>, руб.</w:t>
            </w:r>
          </w:p>
        </w:tc>
        <w:tc>
          <w:tcPr>
            <w:tcW w:w="3953" w:type="dxa"/>
            <w:vAlign w:val="center"/>
          </w:tcPr>
          <w:p w14:paraId="20662ED0" w14:textId="513AE9A1" w:rsidR="00035527" w:rsidRPr="00035527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5527">
              <w:rPr>
                <w:rFonts w:ascii="Times New Roman" w:hAnsi="Times New Roman" w:cs="Times New Roman"/>
                <w:lang w:val="en-US"/>
              </w:rPr>
              <w:t>10 386,39</w:t>
            </w:r>
          </w:p>
        </w:tc>
      </w:tr>
      <w:tr w:rsidR="00035527" w:rsidRPr="001B4E09" w14:paraId="4C03B51F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375714D6" w14:textId="119872FA" w:rsidR="00035527" w:rsidRPr="00035527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</w:pP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Цена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реализации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 xml:space="preserve"> сформированная на основе проведенного маркетингового анализа рынка,</w:t>
            </w:r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руб.</w:t>
            </w:r>
          </w:p>
        </w:tc>
        <w:tc>
          <w:tcPr>
            <w:tcW w:w="3953" w:type="dxa"/>
            <w:vAlign w:val="center"/>
          </w:tcPr>
          <w:p w14:paraId="22C71F2D" w14:textId="352D0EF2" w:rsidR="00035527" w:rsidRPr="00035527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t>18 000</w:t>
            </w:r>
          </w:p>
        </w:tc>
      </w:tr>
      <w:tr w:rsidR="006C028C" w:rsidRPr="001B4E09" w14:paraId="1AF32F6E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77D170DE" w14:textId="398F731F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>Рентабельность</w:t>
            </w:r>
            <w:proofErr w:type="spellEnd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>разработки</w:t>
            </w:r>
            <w:proofErr w:type="spellEnd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>программного</w:t>
            </w:r>
            <w:proofErr w:type="spellEnd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>средства</w:t>
            </w:r>
            <w:proofErr w:type="spellEnd"/>
            <w:r w:rsidRPr="00035527">
              <w:rPr>
                <w:rFonts w:ascii="Times New Roman" w:eastAsia="Times New Roman" w:hAnsi="Times New Roman" w:cs="Times New Roman"/>
                <w:lang w:eastAsia="ru-RU"/>
              </w:rPr>
              <w:t>, %</w:t>
            </w:r>
          </w:p>
        </w:tc>
        <w:tc>
          <w:tcPr>
            <w:tcW w:w="3953" w:type="dxa"/>
            <w:vAlign w:val="center"/>
          </w:tcPr>
          <w:p w14:paraId="38E3EC76" w14:textId="05FD9324" w:rsidR="006C028C" w:rsidRPr="00A61574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ru-RU"/>
              </w:rPr>
            </w:pPr>
            <w:r w:rsidRPr="00035527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44,42</w:t>
            </w:r>
          </w:p>
        </w:tc>
      </w:tr>
      <w:tr w:rsidR="006C028C" w:rsidRPr="001B4E09" w14:paraId="5F21019F" w14:textId="77777777" w:rsidTr="003F3724">
        <w:trPr>
          <w:trHeight w:val="507"/>
        </w:trPr>
        <w:tc>
          <w:tcPr>
            <w:tcW w:w="8507" w:type="dxa"/>
            <w:vAlign w:val="center"/>
          </w:tcPr>
          <w:p w14:paraId="7E6F4A27" w14:textId="1797129E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Чистая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прибыль</w:t>
            </w:r>
            <w:proofErr w:type="spellEnd"/>
            <w:r w:rsidRPr="008A1601">
              <w:rPr>
                <w:rFonts w:ascii="Times New Roman" w:eastAsia="Times New Roman" w:hAnsi="Times New Roman" w:cs="Times New Roman"/>
                <w:lang w:eastAsia="ru-RU"/>
              </w:rPr>
              <w:t>, руб.</w:t>
            </w:r>
          </w:p>
        </w:tc>
        <w:tc>
          <w:tcPr>
            <w:tcW w:w="3953" w:type="dxa"/>
            <w:vAlign w:val="center"/>
          </w:tcPr>
          <w:p w14:paraId="0E7CA70B" w14:textId="5C931A94" w:rsidR="006C028C" w:rsidRPr="008A1601" w:rsidRDefault="00035527" w:rsidP="00A37E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 w:rsidRPr="008A228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3690,89</w:t>
            </w:r>
          </w:p>
        </w:tc>
      </w:tr>
    </w:tbl>
    <w:p w14:paraId="79800600" w14:textId="77777777" w:rsidR="008A1601" w:rsidRDefault="008A1601">
      <w:pPr>
        <w:jc w:val="left"/>
        <w:rPr>
          <w:lang w:val="ru-RU"/>
        </w:rPr>
      </w:pPr>
    </w:p>
    <w:p w14:paraId="4375AF4A" w14:textId="77777777" w:rsidR="008A1601" w:rsidRDefault="008A1601">
      <w:pPr>
        <w:jc w:val="left"/>
        <w:rPr>
          <w:lang w:val="ru-RU"/>
        </w:rPr>
        <w:sectPr w:rsidR="008A1601" w:rsidSect="008A1601">
          <w:pgSz w:w="16840" w:h="11907" w:orient="landscape" w:code="9"/>
          <w:pgMar w:top="1701" w:right="907" w:bottom="567" w:left="1758" w:header="720" w:footer="720" w:gutter="0"/>
          <w:cols w:space="720"/>
          <w:docGrid w:linePitch="381"/>
        </w:sectPr>
      </w:pPr>
    </w:p>
    <w:p w14:paraId="40AF136A" w14:textId="14D29136" w:rsidR="008A1601" w:rsidRDefault="008A1601">
      <w:pPr>
        <w:jc w:val="left"/>
        <w:rPr>
          <w:lang w:val="ru-RU"/>
        </w:rPr>
      </w:pPr>
    </w:p>
    <w:p w14:paraId="380895AB" w14:textId="17889C3B" w:rsidR="00B54FC2" w:rsidRPr="00B54FC2" w:rsidRDefault="00B54FC2">
      <w:pPr>
        <w:jc w:val="left"/>
        <w:rPr>
          <w:lang w:val="ru-RU"/>
        </w:rPr>
      </w:pPr>
    </w:p>
    <w:p w14:paraId="2F55503A" w14:textId="16FB3C59" w:rsidR="00B54FC2" w:rsidRPr="00B54FC2" w:rsidRDefault="009B0969">
      <w:pPr>
        <w:jc w:val="left"/>
        <w:rPr>
          <w:lang w:val="ru-RU"/>
        </w:rPr>
      </w:pPr>
      <w:r w:rsidRPr="00C61839">
        <w:rPr>
          <w:b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ED3AFBA" wp14:editId="6A091E54">
                <wp:simplePos x="0" y="0"/>
                <wp:positionH relativeFrom="page">
                  <wp:posOffset>683895</wp:posOffset>
                </wp:positionH>
                <wp:positionV relativeFrom="page">
                  <wp:posOffset>180975</wp:posOffset>
                </wp:positionV>
                <wp:extent cx="6660000" cy="10260000"/>
                <wp:effectExtent l="0" t="19050" r="26670" b="27305"/>
                <wp:wrapNone/>
                <wp:docPr id="4013" name="Группа 4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000" cy="10260000"/>
                          <a:chOff x="0" y="0"/>
                          <a:chExt cx="6660002" cy="10329863"/>
                        </a:xfrm>
                      </wpg:grpSpPr>
                      <wps:wsp>
                        <wps:cNvPr id="4014" name="Надпись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" y="8901113"/>
                            <a:ext cx="6615113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1049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2"/>
                                <w:gridCol w:w="560"/>
                                <w:gridCol w:w="1286"/>
                                <w:gridCol w:w="839"/>
                                <w:gridCol w:w="560"/>
                                <w:gridCol w:w="4018"/>
                                <w:gridCol w:w="283"/>
                                <w:gridCol w:w="284"/>
                                <w:gridCol w:w="283"/>
                                <w:gridCol w:w="851"/>
                                <w:gridCol w:w="1134"/>
                              </w:tblGrid>
                              <w:tr w:rsidR="006C10D5" w:rsidRPr="0071310C" w14:paraId="0916D6BC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2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73A5376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3A0BFE5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8EE6892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D2E5B3F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66F27D3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53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31579C60" w14:textId="3EB39CD7" w:rsidR="006C10D5" w:rsidRPr="00560D7D" w:rsidRDefault="006C10D5" w:rsidP="00761814">
                                    <w:pPr>
                                      <w:jc w:val="center"/>
                                      <w:rPr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 w:rsidRPr="00560D7D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БГТУ 0</w:t>
                                    </w:r>
                                    <w:r w:rsidR="003A0882">
                                      <w:rPr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>6</w:t>
                                    </w:r>
                                    <w:r w:rsidR="00BF3512" w:rsidRPr="00560D7D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.00</w:t>
                                    </w:r>
                                    <w:r w:rsidR="00EA6C29">
                                      <w:rPr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>.</w:t>
                                    </w:r>
                                    <w:r w:rsidR="00865700" w:rsidRPr="00560D7D">
                                      <w:rPr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>ГЧ</w:t>
                                    </w:r>
                                  </w:p>
                                </w:tc>
                              </w:tr>
                              <w:tr w:rsidR="006C10D5" w:rsidRPr="0071310C" w14:paraId="766F9FDF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2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C38A531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2619CD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34B88E83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40048B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DFB10E0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53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3C34D0D" w14:textId="77777777" w:rsidR="006C10D5" w:rsidRPr="001B111B" w:rsidRDefault="006C10D5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6C10D5" w:rsidRPr="0071310C" w14:paraId="33AC50CE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2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3551809" w14:textId="77777777" w:rsidR="006C10D5" w:rsidRPr="001B111B" w:rsidRDefault="006C10D5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287EC02" w14:textId="77777777" w:rsidR="006C10D5" w:rsidRPr="001B111B" w:rsidRDefault="006C10D5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375E14B" w14:textId="77777777" w:rsidR="006C10D5" w:rsidRPr="00831E35" w:rsidRDefault="006C10D5" w:rsidP="00831E35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ФИО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50C88C" w14:textId="77777777" w:rsidR="006C10D5" w:rsidRPr="00831E35" w:rsidRDefault="006C10D5" w:rsidP="00831E35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proofErr w:type="spellStart"/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22A7595" w14:textId="77777777" w:rsidR="006C10D5" w:rsidRPr="00831E35" w:rsidRDefault="006C10D5" w:rsidP="00831E35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853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1ED9CFD" w14:textId="77777777" w:rsidR="006C10D5" w:rsidRPr="001B111B" w:rsidRDefault="006C10D5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6C10D5" w:rsidRPr="0071310C" w14:paraId="17B847FE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4A4BFD5" w14:textId="77777777" w:rsidR="006C10D5" w:rsidRPr="00831E35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Разраб</w:t>
                                    </w:r>
                                    <w:proofErr w:type="spellEnd"/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F6035C7" w14:textId="40121B45" w:rsidR="006C10D5" w:rsidRPr="001B111B" w:rsidRDefault="00CB2418" w:rsidP="002D0214">
                                    <w:pPr>
                                      <w:pStyle w:val="ab"/>
                                      <w:spacing w:before="20" w:line="276" w:lineRule="auto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Коржова В.С.</w:t>
                                    </w:r>
                                    <w:r w:rsidR="00BC498D"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8FC069B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7965720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18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C334A18" w14:textId="2921070F" w:rsidR="00560D7D" w:rsidRPr="00560D7D" w:rsidRDefault="00560D7D" w:rsidP="006C10D5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 w:rsidRPr="00560D7D"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 xml:space="preserve">Таблица </w:t>
                                    </w:r>
                                    <w:r w:rsidR="006C10D5" w:rsidRPr="00560D7D"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 xml:space="preserve">экономических </w:t>
                                    </w:r>
                                  </w:p>
                                  <w:p w14:paraId="3D995944" w14:textId="24053B81" w:rsidR="006C10D5" w:rsidRPr="00456A81" w:rsidRDefault="00456A81" w:rsidP="006C10D5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456A81"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расчетов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F025C19" w14:textId="77777777" w:rsidR="006C10D5" w:rsidRPr="002D0214" w:rsidRDefault="006C10D5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Лит</w:t>
                                    </w:r>
                                    <w:proofErr w:type="spellEnd"/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893EF1E" w14:textId="77777777" w:rsidR="006C10D5" w:rsidRPr="002D0214" w:rsidRDefault="006C10D5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3E49290A" w14:textId="77777777" w:rsidR="006C10D5" w:rsidRPr="002D0214" w:rsidRDefault="006C10D5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Листов</w:t>
                                    </w:r>
                                  </w:p>
                                </w:tc>
                              </w:tr>
                              <w:tr w:rsidR="006C10D5" w:rsidRPr="0071310C" w14:paraId="4F9C296B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3AE8935" w14:textId="77777777" w:rsidR="006C10D5" w:rsidRPr="00831E35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Пров</w:t>
                                    </w:r>
                                    <w:r w:rsidR="00BE5521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ер</w:t>
                                    </w:r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9D276FE" w14:textId="470074E0" w:rsidR="006C10D5" w:rsidRPr="001B111B" w:rsidRDefault="003A0882" w:rsidP="00876213">
                                    <w:pPr>
                                      <w:pStyle w:val="ab"/>
                                      <w:spacing w:line="276" w:lineRule="auto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Якунович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 xml:space="preserve"> А</w:t>
                                    </w:r>
                                    <w:r w:rsidR="00BC498D"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.В.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2BC5B8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C4CD658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18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C7D825" w14:textId="77777777" w:rsidR="006C10D5" w:rsidRPr="001B111B" w:rsidRDefault="006C10D5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1FBBC5AE" w14:textId="77777777" w:rsidR="006C10D5" w:rsidRPr="002D0214" w:rsidRDefault="006C10D5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019B6D92" w14:textId="77777777" w:rsidR="006C10D5" w:rsidRPr="002D0214" w:rsidRDefault="006C10D5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2C726D9" w14:textId="77777777" w:rsidR="006C10D5" w:rsidRPr="002D0214" w:rsidRDefault="006C10D5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D2A1E22" w14:textId="77777777" w:rsidR="006C10D5" w:rsidRPr="002D0214" w:rsidRDefault="006C10D5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3D2F8B7" w14:textId="77777777" w:rsidR="006C10D5" w:rsidRPr="002D0214" w:rsidRDefault="006C10D5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6C10D5" w:rsidRPr="0071310C" w14:paraId="6CA4546B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EDDCC4" w14:textId="1C4FD1F3" w:rsidR="006C10D5" w:rsidRPr="00831E35" w:rsidRDefault="00DD29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Кольсульт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43B1E73" w14:textId="79FC8159" w:rsidR="006C10D5" w:rsidRPr="001B111B" w:rsidRDefault="00DD29D5" w:rsidP="00876213">
                                    <w:pPr>
                                      <w:pStyle w:val="ab"/>
                                      <w:spacing w:line="276" w:lineRule="auto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Евлаш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 xml:space="preserve"> А.И.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B0BF40D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49E5B21" w14:textId="77777777" w:rsidR="006C10D5" w:rsidRPr="001B11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18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A1AFAF9" w14:textId="77777777" w:rsidR="006C10D5" w:rsidRPr="001B111B" w:rsidRDefault="006C10D5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5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81AF134" w14:textId="35AB6FE7" w:rsidR="006C10D5" w:rsidRPr="003A0882" w:rsidRDefault="003A0882" w:rsidP="003A0882">
                                    <w:pPr>
                                      <w:jc w:val="center"/>
                                      <w:rPr>
                                        <w:i/>
                                      </w:rPr>
                                    </w:pPr>
                                    <w:r w:rsidRPr="0046585E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744170</w:t>
                                    </w:r>
                                    <w:r w:rsidR="00CB2418">
                                      <w:rPr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>0</w:t>
                                    </w:r>
                                    <w:r w:rsidRPr="0046585E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  <w:r w:rsidRPr="0046585E">
                                      <w:rPr>
                                        <w:i/>
                                        <w:sz w:val="24"/>
                                        <w:szCs w:val="28"/>
                                      </w:rPr>
                                      <w:t>, 202</w:t>
                                    </w:r>
                                    <w:r w:rsidRPr="0046585E">
                                      <w:rPr>
                                        <w:i/>
                                        <w:sz w:val="24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6C10D5" w:rsidRPr="0071310C" w14:paraId="4FA1D06B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74788B9" w14:textId="7ED04E4A" w:rsidR="006C10D5" w:rsidRPr="00831E35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Т</w:t>
                                    </w:r>
                                    <w:r w:rsidR="006C10D5"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. контр.</w:t>
                                    </w: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E552B27" w14:textId="104D7F6F" w:rsidR="006C10D5" w:rsidRPr="001B111B" w:rsidRDefault="003A0882" w:rsidP="00876213">
                                    <w:pPr>
                                      <w:pStyle w:val="ab"/>
                                      <w:spacing w:line="276" w:lineRule="auto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Север А.С</w:t>
                                    </w:r>
                                    <w:r w:rsidR="00560D7D"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4653A13" w14:textId="77777777" w:rsidR="006C10D5" w:rsidRPr="00E63D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A71F2F8" w14:textId="77777777" w:rsidR="006C10D5" w:rsidRPr="00E63D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18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830EE7" w14:textId="77777777" w:rsidR="006C10D5" w:rsidRPr="00E63D1B" w:rsidRDefault="006C10D5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5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EDF8298" w14:textId="77777777" w:rsidR="006C10D5" w:rsidRPr="00E63D1B" w:rsidRDefault="006C10D5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6C10D5" w:rsidRPr="0071310C" w14:paraId="27377C0A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DC5727D" w14:textId="6EB3FF47" w:rsidR="006C10D5" w:rsidRPr="00831E35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Ут</w:t>
                                    </w:r>
                                    <w:proofErr w:type="spellEnd"/>
                                    <w:r w:rsidR="009B0969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AC5E22D" w14:textId="77777777" w:rsidR="006C10D5" w:rsidRPr="001B111B" w:rsidRDefault="006C10D5" w:rsidP="00876213">
                                    <w:pPr>
                                      <w:pStyle w:val="ab"/>
                                      <w:spacing w:line="276" w:lineRule="auto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1B111B"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82BE1A" w14:textId="77777777" w:rsidR="006C10D5" w:rsidRPr="00E63D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6C3B8B2" w14:textId="77777777" w:rsidR="006C10D5" w:rsidRPr="00E63D1B" w:rsidRDefault="006C10D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18" w:type="dxa"/>
                                    <w:vMerge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D9168EA" w14:textId="77777777" w:rsidR="006C10D5" w:rsidRPr="00E63D1B" w:rsidRDefault="006C10D5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5" w:type="dxa"/>
                                    <w:gridSpan w:val="5"/>
                                    <w:vMerge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E72DA8F" w14:textId="77777777" w:rsidR="006C10D5" w:rsidRPr="00E63D1B" w:rsidRDefault="006C10D5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69E482D" w14:textId="77777777" w:rsidR="006C10D5" w:rsidRPr="0071310C" w:rsidRDefault="006C10D5" w:rsidP="006C10D5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15" name="Середина"/>
                        <wps:cNvCnPr>
                          <a:cxnSpLocks noChangeShapeType="1"/>
                        </wps:cNvCnPr>
                        <wps:spPr bwMode="auto">
                          <a:xfrm>
                            <a:off x="14287" y="0"/>
                            <a:ext cx="0" cy="103284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6" name="Право"/>
                        <wps:cNvCnPr>
                          <a:cxnSpLocks noChangeShapeType="1"/>
                        </wps:cNvCnPr>
                        <wps:spPr bwMode="auto">
                          <a:xfrm>
                            <a:off x="6648450" y="0"/>
                            <a:ext cx="0" cy="103284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7" name="Лево"/>
                        <wps:cNvCnPr>
                          <a:cxnSpLocks noChangeShapeType="1"/>
                        </wps:cNvCnPr>
                        <wps:spPr bwMode="auto">
                          <a:xfrm>
                            <a:off x="0" y="8891588"/>
                            <a:ext cx="6660002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8" name="Низ"/>
                        <wps:cNvCnPr>
                          <a:cxnSpLocks noChangeShapeType="1"/>
                        </wps:cNvCnPr>
                        <wps:spPr bwMode="auto">
                          <a:xfrm>
                            <a:off x="0" y="10329863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9" name="Верх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D3AFBA" id="Группа 4013" o:spid="_x0000_s1026" style="position:absolute;margin-left:53.85pt;margin-top:14.25pt;width:524.4pt;height:807.85pt;z-index:251671552;mso-position-horizontal-relative:page;mso-position-vertical-relative:page;mso-width-relative:margin;mso-height-relative:margin" coordsize="66600,103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" o:spid="_x0000_s1027" type="#_x0000_t202" style="position:absolute;left:238;top:89011;width:66151;height:14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" filled="f" stroked="f" strokeweight="2.25pt">
                  <v:textbox inset="0,0,0,0">
                    <w:txbxContent>
                      <w:tbl>
                        <w:tblPr>
                          <w:tblW w:w="1049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2"/>
                          <w:gridCol w:w="560"/>
                          <w:gridCol w:w="1286"/>
                          <w:gridCol w:w="839"/>
                          <w:gridCol w:w="560"/>
                          <w:gridCol w:w="4018"/>
                          <w:gridCol w:w="283"/>
                          <w:gridCol w:w="284"/>
                          <w:gridCol w:w="283"/>
                          <w:gridCol w:w="851"/>
                          <w:gridCol w:w="1134"/>
                        </w:tblGrid>
                        <w:tr w:rsidR="006C10D5" w:rsidRPr="0071310C" w14:paraId="0916D6BC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2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73A5376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3A0BFE5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18EE6892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D2E5B3F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66F27D3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853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31579C60" w14:textId="3EB39CD7" w:rsidR="006C10D5" w:rsidRPr="00560D7D" w:rsidRDefault="006C10D5" w:rsidP="00761814">
                              <w:pPr>
                                <w:jc w:val="center"/>
                                <w:rPr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560D7D">
                                <w:rPr>
                                  <w:i/>
                                  <w:sz w:val="24"/>
                                  <w:szCs w:val="24"/>
                                </w:rPr>
                                <w:t>БГТУ 0</w:t>
                              </w:r>
                              <w:r w:rsidR="003A0882">
                                <w:rPr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>6</w:t>
                              </w:r>
                              <w:r w:rsidR="00BF3512" w:rsidRPr="00560D7D">
                                <w:rPr>
                                  <w:i/>
                                  <w:sz w:val="24"/>
                                  <w:szCs w:val="24"/>
                                </w:rPr>
                                <w:t>.00</w:t>
                              </w:r>
                              <w:r w:rsidR="00EA6C29">
                                <w:rPr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r w:rsidR="00865700" w:rsidRPr="00560D7D">
                                <w:rPr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>ГЧ</w:t>
                              </w:r>
                            </w:p>
                          </w:tc>
                        </w:tr>
                        <w:tr w:rsidR="006C10D5" w:rsidRPr="0071310C" w14:paraId="766F9FDF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2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C38A531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2619CD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34B88E83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40048B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DFB10E0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853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3C34D0D" w14:textId="77777777" w:rsidR="006C10D5" w:rsidRPr="001B111B" w:rsidRDefault="006C10D5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c>
                        </w:tr>
                        <w:tr w:rsidR="006C10D5" w:rsidRPr="0071310C" w14:paraId="33AC50CE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2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3551809" w14:textId="77777777" w:rsidR="006C10D5" w:rsidRPr="001B111B" w:rsidRDefault="006C10D5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287EC02" w14:textId="77777777" w:rsidR="006C10D5" w:rsidRPr="001B111B" w:rsidRDefault="006C10D5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1375E14B" w14:textId="77777777" w:rsidR="006C10D5" w:rsidRPr="00831E35" w:rsidRDefault="006C10D5" w:rsidP="00831E3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ФИО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50C88C" w14:textId="77777777" w:rsidR="006C10D5" w:rsidRPr="00831E35" w:rsidRDefault="006C10D5" w:rsidP="00831E3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22A7595" w14:textId="77777777" w:rsidR="006C10D5" w:rsidRPr="00831E35" w:rsidRDefault="006C10D5" w:rsidP="00831E3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853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1ED9CFD" w14:textId="77777777" w:rsidR="006C10D5" w:rsidRPr="001B111B" w:rsidRDefault="006C10D5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c>
                        </w:tr>
                        <w:tr w:rsidR="006C10D5" w:rsidRPr="0071310C" w14:paraId="17B847FE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4A4BFD5" w14:textId="77777777" w:rsidR="006C10D5" w:rsidRPr="00831E35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Разраб</w:t>
                              </w:r>
                              <w:proofErr w:type="spellEnd"/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F6035C7" w14:textId="40121B45" w:rsidR="006C10D5" w:rsidRPr="001B111B" w:rsidRDefault="00CB2418" w:rsidP="002D0214">
                              <w:pPr>
                                <w:pStyle w:val="ab"/>
                                <w:spacing w:before="20" w:line="276" w:lineRule="auto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Коржова В.С.</w:t>
                              </w:r>
                              <w:r w:rsidR="00BC498D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8FC069B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7965720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4018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C334A18" w14:textId="2921070F" w:rsidR="00560D7D" w:rsidRPr="00560D7D" w:rsidRDefault="00560D7D" w:rsidP="006C10D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560D7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Таблица </w:t>
                              </w:r>
                              <w:r w:rsidR="006C10D5" w:rsidRPr="00560D7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экономических </w:t>
                              </w:r>
                            </w:p>
                            <w:p w14:paraId="3D995944" w14:textId="24053B81" w:rsidR="006C10D5" w:rsidRPr="00456A81" w:rsidRDefault="00456A81" w:rsidP="006C10D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456A81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расчетов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F025C19" w14:textId="77777777" w:rsidR="006C10D5" w:rsidRPr="002D0214" w:rsidRDefault="006C10D5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Лит</w:t>
                              </w:r>
                              <w:proofErr w:type="spellEnd"/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893EF1E" w14:textId="77777777" w:rsidR="006C10D5" w:rsidRPr="002D0214" w:rsidRDefault="006C10D5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3E49290A" w14:textId="77777777" w:rsidR="006C10D5" w:rsidRPr="002D0214" w:rsidRDefault="006C10D5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c>
                        </w:tr>
                        <w:tr w:rsidR="006C10D5" w:rsidRPr="0071310C" w14:paraId="4F9C296B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3AE8935" w14:textId="77777777" w:rsidR="006C10D5" w:rsidRPr="00831E35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Пров</w:t>
                              </w:r>
                              <w:r w:rsidR="00BE5521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ер</w:t>
                              </w:r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29D276FE" w14:textId="470074E0" w:rsidR="006C10D5" w:rsidRPr="001B111B" w:rsidRDefault="003A0882" w:rsidP="00876213">
                              <w:pPr>
                                <w:pStyle w:val="ab"/>
                                <w:spacing w:line="276" w:lineRule="auto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Якунович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 xml:space="preserve"> А</w:t>
                              </w:r>
                              <w:r w:rsidR="00BC498D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.В.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2BC5B8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C4CD658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4018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C7D825" w14:textId="77777777" w:rsidR="006C10D5" w:rsidRPr="001B111B" w:rsidRDefault="006C10D5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3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1FBBC5AE" w14:textId="77777777" w:rsidR="006C10D5" w:rsidRPr="002D0214" w:rsidRDefault="006C10D5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019B6D92" w14:textId="77777777" w:rsidR="006C10D5" w:rsidRPr="002D0214" w:rsidRDefault="006C10D5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283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2C726D9" w14:textId="77777777" w:rsidR="006C10D5" w:rsidRPr="002D0214" w:rsidRDefault="006C10D5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D2A1E22" w14:textId="77777777" w:rsidR="006C10D5" w:rsidRPr="002D0214" w:rsidRDefault="006C10D5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3D2F8B7" w14:textId="77777777" w:rsidR="006C10D5" w:rsidRPr="002D0214" w:rsidRDefault="006C10D5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1</w:t>
                              </w:r>
                            </w:p>
                          </w:tc>
                        </w:tr>
                        <w:tr w:rsidR="006C10D5" w:rsidRPr="0071310C" w14:paraId="6CA4546B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EDDCC4" w14:textId="1C4FD1F3" w:rsidR="006C10D5" w:rsidRPr="00831E35" w:rsidRDefault="00DD29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Кольсульт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243B1E73" w14:textId="79FC8159" w:rsidR="006C10D5" w:rsidRPr="001B111B" w:rsidRDefault="00DD29D5" w:rsidP="00876213">
                              <w:pPr>
                                <w:pStyle w:val="ab"/>
                                <w:spacing w:line="276" w:lineRule="auto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Евлаш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 xml:space="preserve"> А.И.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B0BF40D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49E5B21" w14:textId="77777777" w:rsidR="006C10D5" w:rsidRPr="001B11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4018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A1AFAF9" w14:textId="77777777" w:rsidR="006C10D5" w:rsidRPr="001B111B" w:rsidRDefault="006C10D5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35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81AF134" w14:textId="35AB6FE7" w:rsidR="006C10D5" w:rsidRPr="003A0882" w:rsidRDefault="003A0882" w:rsidP="003A0882"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 w:rsidRPr="0046585E">
                                <w:rPr>
                                  <w:i/>
                                  <w:sz w:val="24"/>
                                  <w:szCs w:val="24"/>
                                </w:rPr>
                                <w:t>744170</w:t>
                              </w:r>
                              <w:r w:rsidR="00CB2418">
                                <w:rPr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46585E">
                                <w:rPr>
                                  <w:i/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46585E">
                                <w:rPr>
                                  <w:i/>
                                  <w:sz w:val="24"/>
                                  <w:szCs w:val="28"/>
                                </w:rPr>
                                <w:t>, 202</w:t>
                              </w:r>
                              <w:r w:rsidRPr="0046585E">
                                <w:rPr>
                                  <w:i/>
                                  <w:sz w:val="24"/>
                                </w:rPr>
                                <w:t>4</w:t>
                              </w:r>
                            </w:p>
                          </w:tc>
                        </w:tr>
                        <w:tr w:rsidR="006C10D5" w:rsidRPr="0071310C" w14:paraId="4FA1D06B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74788B9" w14:textId="7ED04E4A" w:rsidR="006C10D5" w:rsidRPr="00831E35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Т</w:t>
                              </w:r>
                              <w:r w:rsidR="006C10D5"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. контр.</w:t>
                              </w: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E552B27" w14:textId="104D7F6F" w:rsidR="006C10D5" w:rsidRPr="001B111B" w:rsidRDefault="003A0882" w:rsidP="00876213">
                              <w:pPr>
                                <w:pStyle w:val="ab"/>
                                <w:spacing w:line="276" w:lineRule="auto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Север А.С</w:t>
                              </w:r>
                              <w:r w:rsidR="00560D7D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4653A13" w14:textId="77777777" w:rsidR="006C10D5" w:rsidRPr="00E63D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A71F2F8" w14:textId="77777777" w:rsidR="006C10D5" w:rsidRPr="00E63D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4018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830EE7" w14:textId="77777777" w:rsidR="006C10D5" w:rsidRPr="00E63D1B" w:rsidRDefault="006C10D5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35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2EDF8298" w14:textId="77777777" w:rsidR="006C10D5" w:rsidRPr="00E63D1B" w:rsidRDefault="006C10D5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c>
                        </w:tr>
                        <w:tr w:rsidR="006C10D5" w:rsidRPr="0071310C" w14:paraId="27377C0A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DC5727D" w14:textId="6EB3FF47" w:rsidR="006C10D5" w:rsidRPr="00831E35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Ут</w:t>
                              </w:r>
                              <w:proofErr w:type="spellEnd"/>
                              <w:r w:rsidR="009B0969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в.</w:t>
                              </w: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6AC5E22D" w14:textId="77777777" w:rsidR="006C10D5" w:rsidRPr="001B111B" w:rsidRDefault="006C10D5" w:rsidP="00876213">
                              <w:pPr>
                                <w:pStyle w:val="ab"/>
                                <w:spacing w:line="276" w:lineRule="auto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1B111B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Смелов В.В.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82BE1A" w14:textId="77777777" w:rsidR="006C10D5" w:rsidRPr="00E63D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6C3B8B2" w14:textId="77777777" w:rsidR="006C10D5" w:rsidRPr="00E63D1B" w:rsidRDefault="006C10D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4018" w:type="dxa"/>
                              <w:vMerge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D9168EA" w14:textId="77777777" w:rsidR="006C10D5" w:rsidRPr="00E63D1B" w:rsidRDefault="006C10D5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35" w:type="dxa"/>
                              <w:gridSpan w:val="5"/>
                              <w:vMerge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4E72DA8F" w14:textId="77777777" w:rsidR="006C10D5" w:rsidRPr="00E63D1B" w:rsidRDefault="006C10D5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169E482D" w14:textId="77777777" w:rsidR="006C10D5" w:rsidRPr="0071310C" w:rsidRDefault="006C10D5" w:rsidP="006C10D5"/>
                    </w:txbxContent>
                  </v:textbox>
                </v:shape>
                <v:line id="Середина" o:spid="_x0000_s1028" style="position:absolute;visibility:visible;mso-wrap-style:square" from="142,0" to="142,10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" strokeweight="2.25pt"/>
                <v:line id="Право" o:spid="_x0000_s1029" style="position:absolute;visibility:visible;mso-wrap-style:square" from="66484,0" to="66484,10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" strokeweight="2.25pt"/>
                <v:line id="Лево" o:spid="_x0000_s1030" style="position:absolute;visibility:visible;mso-wrap-style:square" from="0,88915" to="66600,8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" strokeweight="2.25pt"/>
                <v:line id="Низ" o:spid="_x0000_s1031" style="position:absolute;visibility:visible;mso-wrap-style:square" from="0,103298" to="66600,103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" strokeweight="2.25pt"/>
                <v:line id="Верх" o:spid="_x0000_s103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" strokeweight="2.25pt"/>
                <w10:wrap anchorx="page" anchory="page"/>
              </v:group>
            </w:pict>
          </mc:Fallback>
        </mc:AlternateContent>
      </w:r>
    </w:p>
    <w:p w14:paraId="76F39BCE" w14:textId="77777777" w:rsidR="001D2471" w:rsidRDefault="00B54FC2" w:rsidP="003821F8">
      <w:pPr>
        <w:jc w:val="left"/>
        <w:rPr>
          <w:lang w:val="ru-RU"/>
        </w:rPr>
      </w:pPr>
      <w:r w:rsidRPr="00B54FC2">
        <w:rPr>
          <w:lang w:val="ru-RU"/>
        </w:rPr>
        <w:br w:type="page"/>
      </w:r>
    </w:p>
    <w:p w14:paraId="75FF5EF1" w14:textId="61523E9A" w:rsidR="00587C6E" w:rsidRDefault="003A0882" w:rsidP="00F566F3">
      <w:pPr>
        <w:jc w:val="center"/>
        <w:rPr>
          <w:lang w:val="ru-RU"/>
        </w:rPr>
      </w:pPr>
      <w:r w:rsidRPr="00C61839">
        <w:rPr>
          <w:b/>
          <w:noProof/>
          <w:lang w:val="en-US" w:eastAsia="en-US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229FE4B" wp14:editId="000D79DD">
                <wp:simplePos x="0" y="0"/>
                <wp:positionH relativeFrom="page">
                  <wp:posOffset>683895</wp:posOffset>
                </wp:positionH>
                <wp:positionV relativeFrom="page">
                  <wp:posOffset>180975</wp:posOffset>
                </wp:positionV>
                <wp:extent cx="6660000" cy="10260000"/>
                <wp:effectExtent l="0" t="19050" r="26670" b="27305"/>
                <wp:wrapNone/>
                <wp:docPr id="17" name="Групп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0000" cy="10260000"/>
                          <a:chOff x="0" y="0"/>
                          <a:chExt cx="6660002" cy="10329863"/>
                        </a:xfrm>
                      </wpg:grpSpPr>
                      <wps:wsp>
                        <wps:cNvPr id="18" name="Надпись"/>
                        <wps:cNvSpPr txBox="1">
                          <a:spLocks noChangeArrowheads="1"/>
                        </wps:cNvSpPr>
                        <wps:spPr bwMode="auto">
                          <a:xfrm>
                            <a:off x="23812" y="8901113"/>
                            <a:ext cx="6615113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1049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2"/>
                                <w:gridCol w:w="560"/>
                                <w:gridCol w:w="1286"/>
                                <w:gridCol w:w="839"/>
                                <w:gridCol w:w="560"/>
                                <w:gridCol w:w="4018"/>
                                <w:gridCol w:w="283"/>
                                <w:gridCol w:w="284"/>
                                <w:gridCol w:w="283"/>
                                <w:gridCol w:w="851"/>
                                <w:gridCol w:w="1134"/>
                              </w:tblGrid>
                              <w:tr w:rsidR="003A0882" w:rsidRPr="0071310C" w14:paraId="75D0F59C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2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A9EA76B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3898638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DEEDDB8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FBCD1B4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9C5DBF5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53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693F955" w14:textId="3F87256D" w:rsidR="003A0882" w:rsidRPr="00560D7D" w:rsidRDefault="003A0882" w:rsidP="003A0882">
                                    <w:pPr>
                                      <w:jc w:val="center"/>
                                      <w:rPr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 w:rsidRPr="00560D7D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БГТУ 0</w:t>
                                    </w:r>
                                    <w:r>
                                      <w:rPr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>7</w:t>
                                    </w:r>
                                    <w:r w:rsidRPr="00560D7D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.00</w:t>
                                    </w:r>
                                    <w:r w:rsidR="00EA6C29">
                                      <w:rPr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>.</w:t>
                                    </w:r>
                                    <w:r w:rsidRPr="00560D7D">
                                      <w:rPr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>ГЧ</w:t>
                                    </w:r>
                                  </w:p>
                                </w:tc>
                              </w:tr>
                              <w:tr w:rsidR="003A0882" w:rsidRPr="0071310C" w14:paraId="1C3D7B8E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2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C6B69AA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FC192AB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024AA52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9A703E6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4D6EFD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53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60A7B0FB" w14:textId="77777777" w:rsidR="003A0882" w:rsidRPr="001B111B" w:rsidRDefault="003A0882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A0882" w:rsidRPr="0071310C" w14:paraId="742F4711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2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DB9BF6A" w14:textId="77777777" w:rsidR="003A0882" w:rsidRPr="001B111B" w:rsidRDefault="003A0882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9F134A0" w14:textId="77777777" w:rsidR="003A0882" w:rsidRPr="001B111B" w:rsidRDefault="003A0882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57CC65A" w14:textId="77777777" w:rsidR="003A0882" w:rsidRPr="00831E35" w:rsidRDefault="003A0882" w:rsidP="00831E35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ФИО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ED23792" w14:textId="77777777" w:rsidR="003A0882" w:rsidRPr="00831E35" w:rsidRDefault="003A0882" w:rsidP="00831E35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proofErr w:type="spellStart"/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Подпись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1AAC3D1" w14:textId="77777777" w:rsidR="003A0882" w:rsidRPr="00831E35" w:rsidRDefault="003A0882" w:rsidP="00831E35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853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F26F26E" w14:textId="77777777" w:rsidR="003A0882" w:rsidRPr="001B111B" w:rsidRDefault="003A0882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A0882" w:rsidRPr="0071310C" w14:paraId="0583EF39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4C64099" w14:textId="77777777" w:rsidR="003A0882" w:rsidRPr="00831E35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Разраб</w:t>
                                    </w:r>
                                    <w:proofErr w:type="spellEnd"/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4A91D4D" w14:textId="64486542" w:rsidR="003A0882" w:rsidRPr="001B111B" w:rsidRDefault="00F566F3" w:rsidP="002D0214">
                                    <w:pPr>
                                      <w:pStyle w:val="ab"/>
                                      <w:spacing w:before="20" w:line="276" w:lineRule="auto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Коржова В.С</w:t>
                                    </w:r>
                                    <w:r w:rsidR="003A0882"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6D5E624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6EAE4C0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18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956C9A1" w14:textId="77777777" w:rsidR="003A0882" w:rsidRDefault="003A0882" w:rsidP="006C10D5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Скриншот работы</w:t>
                                    </w:r>
                                  </w:p>
                                  <w:p w14:paraId="1348597D" w14:textId="02C63E2A" w:rsidR="003A0882" w:rsidRPr="00560D7D" w:rsidRDefault="003A0882" w:rsidP="006C10D5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  <w:lang w:val="ru-RU"/>
                                      </w:rPr>
                                      <w:t>приложения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99DDE8F" w14:textId="77777777" w:rsidR="003A0882" w:rsidRPr="002D0214" w:rsidRDefault="003A0882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Лит</w:t>
                                    </w:r>
                                    <w:proofErr w:type="spellEnd"/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86FFF19" w14:textId="77777777" w:rsidR="003A0882" w:rsidRPr="002D0214" w:rsidRDefault="003A0882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B9A322F" w14:textId="77777777" w:rsidR="003A0882" w:rsidRPr="002D0214" w:rsidRDefault="003A0882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Листов</w:t>
                                    </w:r>
                                  </w:p>
                                </w:tc>
                              </w:tr>
                              <w:tr w:rsidR="003A0882" w:rsidRPr="0071310C" w14:paraId="00569C1F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17D0F63" w14:textId="77777777" w:rsidR="003A0882" w:rsidRPr="00831E35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ер</w:t>
                                    </w:r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5C40CDA" w14:textId="020DAB69" w:rsidR="003A0882" w:rsidRPr="003A0882" w:rsidRDefault="003A0882" w:rsidP="00876213">
                                    <w:pPr>
                                      <w:pStyle w:val="ab"/>
                                      <w:spacing w:line="276" w:lineRule="auto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3A0882"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Якунович</w:t>
                                    </w:r>
                                    <w:proofErr w:type="spellEnd"/>
                                    <w:r w:rsidRPr="003A0882"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 xml:space="preserve"> А.В.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D2DD066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1A0C4A8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18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FA50E36" w14:textId="77777777" w:rsidR="003A0882" w:rsidRPr="001B111B" w:rsidRDefault="003A0882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5A1F1BC3" w14:textId="77777777" w:rsidR="003A0882" w:rsidRPr="002D0214" w:rsidRDefault="003A0882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7678E220" w14:textId="77777777" w:rsidR="003A0882" w:rsidRPr="002D0214" w:rsidRDefault="003A0882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87E11C" w14:textId="77777777" w:rsidR="003A0882" w:rsidRPr="002D0214" w:rsidRDefault="003A0882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D3AFD5" w14:textId="77777777" w:rsidR="003A0882" w:rsidRPr="002D0214" w:rsidRDefault="003A0882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50D7537" w14:textId="77777777" w:rsidR="003A0882" w:rsidRPr="002D0214" w:rsidRDefault="003A0882" w:rsidP="00291792">
                                    <w:pPr>
                                      <w:pStyle w:val="ab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2D0214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3A0882" w:rsidRPr="0071310C" w14:paraId="63B1A24E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AFFC46" w14:textId="77777777" w:rsidR="003A0882" w:rsidRPr="00831E35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1B6DC6F3" w14:textId="77777777" w:rsidR="003A0882" w:rsidRPr="001B111B" w:rsidRDefault="003A0882" w:rsidP="00876213">
                                    <w:pPr>
                                      <w:pStyle w:val="ab"/>
                                      <w:spacing w:line="276" w:lineRule="auto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D761EFD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8FC39A" w14:textId="77777777" w:rsidR="003A0882" w:rsidRPr="001B11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18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14FAFCF" w14:textId="77777777" w:rsidR="003A0882" w:rsidRPr="001B111B" w:rsidRDefault="003A0882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5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91848E7" w14:textId="60E17D3D" w:rsidR="003A0882" w:rsidRPr="00560D7D" w:rsidRDefault="003A0882" w:rsidP="003A0882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 w:rsidRPr="0046585E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744170</w:t>
                                    </w:r>
                                    <w:r w:rsidR="00F566F3">
                                      <w:rPr>
                                        <w:i/>
                                        <w:sz w:val="24"/>
                                        <w:szCs w:val="24"/>
                                        <w:lang w:val="ru-RU"/>
                                      </w:rPr>
                                      <w:t>0</w:t>
                                    </w:r>
                                    <w:r w:rsidRPr="0046585E">
                                      <w:rPr>
                                        <w:i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  <w:r w:rsidRPr="0046585E">
                                      <w:rPr>
                                        <w:i/>
                                        <w:sz w:val="24"/>
                                        <w:szCs w:val="28"/>
                                      </w:rPr>
                                      <w:t>, 202</w:t>
                                    </w:r>
                                    <w:r w:rsidRPr="0046585E">
                                      <w:rPr>
                                        <w:i/>
                                        <w:sz w:val="24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3A0882" w:rsidRPr="0071310C" w14:paraId="524AF556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AC6E37" w14:textId="1E4981DD" w:rsidR="003A0882" w:rsidRPr="00831E35" w:rsidRDefault="00565B35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Т</w:t>
                                    </w:r>
                                    <w:r w:rsidR="003A0882"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. контр.</w:t>
                                    </w: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20D12B0" w14:textId="637A150C" w:rsidR="003A0882" w:rsidRPr="00565B35" w:rsidRDefault="00565B35" w:rsidP="00876213">
                                    <w:pPr>
                                      <w:pStyle w:val="ab"/>
                                      <w:spacing w:line="276" w:lineRule="auto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565B35"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Север А.С</w:t>
                                    </w:r>
                                    <w:r w:rsidR="003A0882" w:rsidRPr="00565B35"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A92DA8E" w14:textId="77777777" w:rsidR="003A0882" w:rsidRPr="00E63D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ED753A6" w14:textId="77777777" w:rsidR="003A0882" w:rsidRPr="00E63D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18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5B0EDE3" w14:textId="77777777" w:rsidR="003A0882" w:rsidRPr="00E63D1B" w:rsidRDefault="003A0882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5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FA2C420" w14:textId="77777777" w:rsidR="003A0882" w:rsidRPr="00E63D1B" w:rsidRDefault="003A0882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A0882" w:rsidRPr="0071310C" w14:paraId="0B8BC4B8" w14:textId="77777777" w:rsidTr="00876213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52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0B2CBDF" w14:textId="69441ED5" w:rsidR="003A0882" w:rsidRPr="00831E35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proofErr w:type="spellStart"/>
                                    <w:r w:rsidRPr="00831E35"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  <w:t>Ут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c>
                                <w:tc>
                                  <w:tcPr>
                                    <w:tcW w:w="1286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643E582" w14:textId="77777777" w:rsidR="003A0882" w:rsidRPr="001B111B" w:rsidRDefault="003A0882" w:rsidP="00876213">
                                    <w:pPr>
                                      <w:pStyle w:val="ab"/>
                                      <w:spacing w:line="276" w:lineRule="auto"/>
                                      <w:jc w:val="left"/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</w:pPr>
                                    <w:r w:rsidRPr="001B111B">
                                      <w:rPr>
                                        <w:rFonts w:ascii="Times New Roman" w:hAnsi="Times New Roman"/>
                                        <w:sz w:val="16"/>
                                        <w:szCs w:val="16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</w:tc>
                                <w:tc>
                                  <w:tcPr>
                                    <w:tcW w:w="839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C8683E" w14:textId="77777777" w:rsidR="003A0882" w:rsidRPr="00E63D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0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453FF52" w14:textId="77777777" w:rsidR="003A0882" w:rsidRPr="00E63D1B" w:rsidRDefault="003A0882" w:rsidP="00876213">
                                    <w:pPr>
                                      <w:pStyle w:val="ab"/>
                                      <w:jc w:val="left"/>
                                      <w:rPr>
                                        <w:rFonts w:ascii="Times New Roman" w:hAnsi="Times New Roman"/>
                                        <w:i w:val="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18" w:type="dxa"/>
                                    <w:vMerge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576BCBD" w14:textId="77777777" w:rsidR="003A0882" w:rsidRPr="00E63D1B" w:rsidRDefault="003A0882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35" w:type="dxa"/>
                                    <w:gridSpan w:val="5"/>
                                    <w:vMerge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733713A" w14:textId="77777777" w:rsidR="003A0882" w:rsidRPr="00E63D1B" w:rsidRDefault="003A0882" w:rsidP="00876213">
                                    <w:pPr>
                                      <w:pStyle w:val="ab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C068A0F" w14:textId="77777777" w:rsidR="003A0882" w:rsidRPr="0071310C" w:rsidRDefault="003A0882" w:rsidP="003A0882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Середина"/>
                        <wps:cNvCnPr>
                          <a:cxnSpLocks noChangeShapeType="1"/>
                        </wps:cNvCnPr>
                        <wps:spPr bwMode="auto">
                          <a:xfrm>
                            <a:off x="14287" y="0"/>
                            <a:ext cx="0" cy="103284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Право"/>
                        <wps:cNvCnPr>
                          <a:cxnSpLocks noChangeShapeType="1"/>
                        </wps:cNvCnPr>
                        <wps:spPr bwMode="auto">
                          <a:xfrm>
                            <a:off x="6648450" y="0"/>
                            <a:ext cx="0" cy="103284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Лево"/>
                        <wps:cNvCnPr>
                          <a:cxnSpLocks noChangeShapeType="1"/>
                        </wps:cNvCnPr>
                        <wps:spPr bwMode="auto">
                          <a:xfrm>
                            <a:off x="0" y="8891588"/>
                            <a:ext cx="6660002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Низ"/>
                        <wps:cNvCnPr>
                          <a:cxnSpLocks noChangeShapeType="1"/>
                        </wps:cNvCnPr>
                        <wps:spPr bwMode="auto">
                          <a:xfrm>
                            <a:off x="0" y="10329863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Верх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29FE4B" id="Группа 17" o:spid="_x0000_s1033" style="position:absolute;left:0;text-align:left;margin-left:53.85pt;margin-top:14.25pt;width:524.4pt;height:807.85pt;z-index:251673600;mso-position-horizontal-relative:page;mso-position-vertical-relative:page;mso-width-relative:margin;mso-height-relative:margin" coordsize="66600,103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">
                <v:shape id="Надпись" o:spid="_x0000_s1034" type="#_x0000_t202" style="position:absolute;left:238;top:89011;width:66151;height:14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" filled="f" stroked="f" strokeweight="2.25pt">
                  <v:textbox inset="0,0,0,0">
                    <w:txbxContent>
                      <w:tbl>
                        <w:tblPr>
                          <w:tblW w:w="1049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2"/>
                          <w:gridCol w:w="560"/>
                          <w:gridCol w:w="1286"/>
                          <w:gridCol w:w="839"/>
                          <w:gridCol w:w="560"/>
                          <w:gridCol w:w="4018"/>
                          <w:gridCol w:w="283"/>
                          <w:gridCol w:w="284"/>
                          <w:gridCol w:w="283"/>
                          <w:gridCol w:w="851"/>
                          <w:gridCol w:w="1134"/>
                        </w:tblGrid>
                        <w:tr w:rsidR="003A0882" w:rsidRPr="0071310C" w14:paraId="75D0F59C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2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A9EA76B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3898638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DEEDDB8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FBCD1B4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9C5DBF5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853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693F955" w14:textId="3F87256D" w:rsidR="003A0882" w:rsidRPr="00560D7D" w:rsidRDefault="003A0882" w:rsidP="003A0882">
                              <w:pPr>
                                <w:jc w:val="center"/>
                                <w:rPr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560D7D">
                                <w:rPr>
                                  <w:i/>
                                  <w:sz w:val="24"/>
                                  <w:szCs w:val="24"/>
                                </w:rPr>
                                <w:t>БГТУ 0</w:t>
                              </w:r>
                              <w:r>
                                <w:rPr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>7</w:t>
                              </w:r>
                              <w:r w:rsidRPr="00560D7D">
                                <w:rPr>
                                  <w:i/>
                                  <w:sz w:val="24"/>
                                  <w:szCs w:val="24"/>
                                </w:rPr>
                                <w:t>.00</w:t>
                              </w:r>
                              <w:r w:rsidR="00EA6C29">
                                <w:rPr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r w:rsidRPr="00560D7D">
                                <w:rPr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>ГЧ</w:t>
                              </w:r>
                            </w:p>
                          </w:tc>
                        </w:tr>
                        <w:tr w:rsidR="003A0882" w:rsidRPr="0071310C" w14:paraId="1C3D7B8E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2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C6B69AA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FC192AB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7024AA52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9A703E6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4D6EFD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853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60A7B0FB" w14:textId="77777777" w:rsidR="003A0882" w:rsidRPr="001B111B" w:rsidRDefault="003A0882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c>
                        </w:tr>
                        <w:tr w:rsidR="003A0882" w:rsidRPr="0071310C" w14:paraId="742F4711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2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DB9BF6A" w14:textId="77777777" w:rsidR="003A0882" w:rsidRPr="001B111B" w:rsidRDefault="003A0882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9F134A0" w14:textId="77777777" w:rsidR="003A0882" w:rsidRPr="001B111B" w:rsidRDefault="003A0882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157CC65A" w14:textId="77777777" w:rsidR="003A0882" w:rsidRPr="00831E35" w:rsidRDefault="003A0882" w:rsidP="00831E3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ФИО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ED23792" w14:textId="77777777" w:rsidR="003A0882" w:rsidRPr="00831E35" w:rsidRDefault="003A0882" w:rsidP="00831E3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1AAC3D1" w14:textId="77777777" w:rsidR="003A0882" w:rsidRPr="00831E35" w:rsidRDefault="003A0882" w:rsidP="00831E3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853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F26F26E" w14:textId="77777777" w:rsidR="003A0882" w:rsidRPr="001B111B" w:rsidRDefault="003A0882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c>
                        </w:tr>
                        <w:tr w:rsidR="003A0882" w:rsidRPr="0071310C" w14:paraId="0583EF39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4C64099" w14:textId="77777777" w:rsidR="003A0882" w:rsidRPr="00831E35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Разраб</w:t>
                              </w:r>
                              <w:proofErr w:type="spellEnd"/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4A91D4D" w14:textId="64486542" w:rsidR="003A0882" w:rsidRPr="001B111B" w:rsidRDefault="00F566F3" w:rsidP="002D0214">
                              <w:pPr>
                                <w:pStyle w:val="ab"/>
                                <w:spacing w:before="20" w:line="276" w:lineRule="auto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Коржова В.С</w:t>
                              </w:r>
                              <w:r w:rsidR="003A0882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6D5E624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6EAE4C0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4018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956C9A1" w14:textId="77777777" w:rsidR="003A0882" w:rsidRDefault="003A0882" w:rsidP="006C10D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Скриншот работы</w:t>
                              </w:r>
                            </w:p>
                            <w:p w14:paraId="1348597D" w14:textId="02C63E2A" w:rsidR="003A0882" w:rsidRPr="00560D7D" w:rsidRDefault="003A0882" w:rsidP="006C10D5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приложения</w:t>
                              </w:r>
                            </w:p>
                          </w:tc>
                          <w:tc>
                            <w:tcPr>
                              <w:tcW w:w="850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99DDE8F" w14:textId="77777777" w:rsidR="003A0882" w:rsidRPr="002D0214" w:rsidRDefault="003A0882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Лит</w:t>
                              </w:r>
                              <w:proofErr w:type="spellEnd"/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86FFF19" w14:textId="77777777" w:rsidR="003A0882" w:rsidRPr="002D0214" w:rsidRDefault="003A0882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1B9A322F" w14:textId="77777777" w:rsidR="003A0882" w:rsidRPr="002D0214" w:rsidRDefault="003A0882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c>
                        </w:tr>
                        <w:tr w:rsidR="003A0882" w:rsidRPr="0071310C" w14:paraId="00569C1F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17D0F63" w14:textId="77777777" w:rsidR="003A0882" w:rsidRPr="00831E35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ер</w:t>
                              </w:r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25C40CDA" w14:textId="020DAB69" w:rsidR="003A0882" w:rsidRPr="003A0882" w:rsidRDefault="003A0882" w:rsidP="00876213">
                              <w:pPr>
                                <w:pStyle w:val="ab"/>
                                <w:spacing w:line="276" w:lineRule="auto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3A0882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Якунович</w:t>
                              </w:r>
                              <w:proofErr w:type="spellEnd"/>
                              <w:r w:rsidRPr="003A0882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 xml:space="preserve"> А.В.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D2DD066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1A0C4A8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4018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FA50E36" w14:textId="77777777" w:rsidR="003A0882" w:rsidRPr="001B111B" w:rsidRDefault="003A0882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3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5A1F1BC3" w14:textId="77777777" w:rsidR="003A0882" w:rsidRPr="002D0214" w:rsidRDefault="003A0882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7678E220" w14:textId="77777777" w:rsidR="003A0882" w:rsidRPr="002D0214" w:rsidRDefault="003A0882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283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87E11C" w14:textId="77777777" w:rsidR="003A0882" w:rsidRPr="002D0214" w:rsidRDefault="003A0882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D3AFD5" w14:textId="77777777" w:rsidR="003A0882" w:rsidRPr="002D0214" w:rsidRDefault="003A0882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50D7537" w14:textId="77777777" w:rsidR="003A0882" w:rsidRPr="002D0214" w:rsidRDefault="003A0882" w:rsidP="0029179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2D0214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1</w:t>
                              </w:r>
                            </w:p>
                          </w:tc>
                        </w:tr>
                        <w:tr w:rsidR="003A0882" w:rsidRPr="0071310C" w14:paraId="63B1A24E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AFFC46" w14:textId="77777777" w:rsidR="003A0882" w:rsidRPr="00831E35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1B6DC6F3" w14:textId="77777777" w:rsidR="003A0882" w:rsidRPr="001B111B" w:rsidRDefault="003A0882" w:rsidP="00876213">
                              <w:pPr>
                                <w:pStyle w:val="ab"/>
                                <w:spacing w:line="276" w:lineRule="auto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D761EFD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8FC39A" w14:textId="77777777" w:rsidR="003A0882" w:rsidRPr="001B11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4018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14FAFCF" w14:textId="77777777" w:rsidR="003A0882" w:rsidRPr="001B111B" w:rsidRDefault="003A0882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35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91848E7" w14:textId="60E17D3D" w:rsidR="003A0882" w:rsidRPr="00560D7D" w:rsidRDefault="003A0882" w:rsidP="003A0882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46585E">
                                <w:rPr>
                                  <w:i/>
                                  <w:sz w:val="24"/>
                                  <w:szCs w:val="24"/>
                                </w:rPr>
                                <w:t>744170</w:t>
                              </w:r>
                              <w:r w:rsidR="00F566F3">
                                <w:rPr>
                                  <w:i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46585E">
                                <w:rPr>
                                  <w:i/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46585E">
                                <w:rPr>
                                  <w:i/>
                                  <w:sz w:val="24"/>
                                  <w:szCs w:val="28"/>
                                </w:rPr>
                                <w:t>, 202</w:t>
                              </w:r>
                              <w:r w:rsidRPr="0046585E">
                                <w:rPr>
                                  <w:i/>
                                  <w:sz w:val="24"/>
                                </w:rPr>
                                <w:t>4</w:t>
                              </w:r>
                            </w:p>
                          </w:tc>
                        </w:tr>
                        <w:tr w:rsidR="003A0882" w:rsidRPr="0071310C" w14:paraId="524AF556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AC6E37" w14:textId="1E4981DD" w:rsidR="003A0882" w:rsidRPr="00831E35" w:rsidRDefault="00565B35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Т</w:t>
                              </w:r>
                              <w:r w:rsidR="003A0882"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. контр.</w:t>
                              </w: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20D12B0" w14:textId="637A150C" w:rsidR="003A0882" w:rsidRPr="00565B35" w:rsidRDefault="00565B35" w:rsidP="00876213">
                              <w:pPr>
                                <w:pStyle w:val="ab"/>
                                <w:spacing w:line="276" w:lineRule="auto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565B35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Север А.С</w:t>
                              </w:r>
                              <w:r w:rsidR="003A0882" w:rsidRPr="00565B35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A92DA8E" w14:textId="77777777" w:rsidR="003A0882" w:rsidRPr="00E63D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ED753A6" w14:textId="77777777" w:rsidR="003A0882" w:rsidRPr="00E63D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4018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5B0EDE3" w14:textId="77777777" w:rsidR="003A0882" w:rsidRPr="00E63D1B" w:rsidRDefault="003A0882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35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FA2C420" w14:textId="77777777" w:rsidR="003A0882" w:rsidRPr="00E63D1B" w:rsidRDefault="003A0882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c>
                        </w:tr>
                        <w:tr w:rsidR="003A0882" w:rsidRPr="0071310C" w14:paraId="0B8BC4B8" w14:textId="77777777" w:rsidTr="00876213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52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0B2CBDF" w14:textId="69441ED5" w:rsidR="003A0882" w:rsidRPr="00831E35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proofErr w:type="spellStart"/>
                              <w:r w:rsidRPr="00831E3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  <w:t>Ут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в.</w:t>
                              </w:r>
                            </w:p>
                          </w:tc>
                          <w:tc>
                            <w:tcPr>
                              <w:tcW w:w="1286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0643E582" w14:textId="77777777" w:rsidR="003A0882" w:rsidRPr="001B111B" w:rsidRDefault="003A0882" w:rsidP="00876213">
                              <w:pPr>
                                <w:pStyle w:val="ab"/>
                                <w:spacing w:line="276" w:lineRule="auto"/>
                                <w:jc w:val="left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1B111B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Смелов В.В.</w:t>
                              </w:r>
                            </w:p>
                          </w:tc>
                          <w:tc>
                            <w:tcPr>
                              <w:tcW w:w="839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C8683E" w14:textId="77777777" w:rsidR="003A0882" w:rsidRPr="00E63D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60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453FF52" w14:textId="77777777" w:rsidR="003A0882" w:rsidRPr="00E63D1B" w:rsidRDefault="003A0882" w:rsidP="00876213">
                              <w:pPr>
                                <w:pStyle w:val="ab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4018" w:type="dxa"/>
                              <w:vMerge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576BCBD" w14:textId="77777777" w:rsidR="003A0882" w:rsidRPr="00E63D1B" w:rsidRDefault="003A0882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35" w:type="dxa"/>
                              <w:gridSpan w:val="5"/>
                              <w:vMerge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7733713A" w14:textId="77777777" w:rsidR="003A0882" w:rsidRPr="00E63D1B" w:rsidRDefault="003A0882" w:rsidP="00876213">
                              <w:pPr>
                                <w:pStyle w:val="ab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0C068A0F" w14:textId="77777777" w:rsidR="003A0882" w:rsidRPr="0071310C" w:rsidRDefault="003A0882" w:rsidP="003A0882"/>
                    </w:txbxContent>
                  </v:textbox>
                </v:shape>
                <v:line id="Середина" o:spid="_x0000_s1035" style="position:absolute;visibility:visible;mso-wrap-style:square" from="142,0" to="142,10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Право" o:spid="_x0000_s1036" style="position:absolute;visibility:visible;mso-wrap-style:square" from="66484,0" to="66484,10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Лево" o:spid="_x0000_s1037" style="position:absolute;visibility:visible;mso-wrap-style:square" from="0,88915" to="66600,8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Низ" o:spid="_x0000_s1038" style="position:absolute;visibility:visible;mso-wrap-style:square" from="0,103298" to="66600,103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Верх" o:spid="_x0000_s103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w10:wrap anchorx="page" anchory="page"/>
              </v:group>
            </w:pict>
          </mc:Fallback>
        </mc:AlternateContent>
      </w:r>
    </w:p>
    <w:p w14:paraId="315341A4" w14:textId="77777777" w:rsidR="00587C6E" w:rsidRDefault="00587C6E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07B786D8" w14:textId="2B3874AF" w:rsidR="005C648B" w:rsidRDefault="00587C6E" w:rsidP="00F566F3">
      <w:pPr>
        <w:jc w:val="center"/>
        <w:rPr>
          <w:lang w:val="ru-RU"/>
        </w:rPr>
      </w:pPr>
      <w:r w:rsidRPr="00F566F3">
        <w:rPr>
          <w:noProof/>
          <w:lang w:val="ru-RU"/>
        </w:rPr>
        <w:lastRenderedPageBreak/>
        <w:drawing>
          <wp:inline distT="0" distB="0" distL="0" distR="0" wp14:anchorId="2FE13624" wp14:editId="17F40DCF">
            <wp:extent cx="8205825" cy="4071925"/>
            <wp:effectExtent l="9525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56117" cy="409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48B" w:rsidSect="00D51DEF">
      <w:pgSz w:w="11907" w:h="16840" w:code="9"/>
      <w:pgMar w:top="907" w:right="567" w:bottom="175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00289" w14:textId="77777777" w:rsidR="009D7BD3" w:rsidRDefault="009D7BD3" w:rsidP="001D2471">
      <w:r>
        <w:separator/>
      </w:r>
    </w:p>
  </w:endnote>
  <w:endnote w:type="continuationSeparator" w:id="0">
    <w:p w14:paraId="30FE8600" w14:textId="77777777" w:rsidR="009D7BD3" w:rsidRDefault="009D7BD3" w:rsidP="001D2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19917" w14:textId="77777777" w:rsidR="009D7BD3" w:rsidRDefault="009D7BD3" w:rsidP="001D2471">
      <w:r>
        <w:separator/>
      </w:r>
    </w:p>
  </w:footnote>
  <w:footnote w:type="continuationSeparator" w:id="0">
    <w:p w14:paraId="0AB32AD8" w14:textId="77777777" w:rsidR="009D7BD3" w:rsidRDefault="009D7BD3" w:rsidP="001D24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A6A"/>
    <w:rsid w:val="00003CCB"/>
    <w:rsid w:val="0001124C"/>
    <w:rsid w:val="00011F32"/>
    <w:rsid w:val="000243BA"/>
    <w:rsid w:val="00035527"/>
    <w:rsid w:val="00036E12"/>
    <w:rsid w:val="0007213F"/>
    <w:rsid w:val="000D1C75"/>
    <w:rsid w:val="000E37C0"/>
    <w:rsid w:val="000F5385"/>
    <w:rsid w:val="00107C9D"/>
    <w:rsid w:val="0011360A"/>
    <w:rsid w:val="00140CAB"/>
    <w:rsid w:val="00151399"/>
    <w:rsid w:val="00166833"/>
    <w:rsid w:val="00177D05"/>
    <w:rsid w:val="001B111B"/>
    <w:rsid w:val="001D07EE"/>
    <w:rsid w:val="001D2471"/>
    <w:rsid w:val="001E2D72"/>
    <w:rsid w:val="0022750B"/>
    <w:rsid w:val="00291792"/>
    <w:rsid w:val="002A517F"/>
    <w:rsid w:val="002A78C5"/>
    <w:rsid w:val="002B057C"/>
    <w:rsid w:val="002B62EE"/>
    <w:rsid w:val="002D0214"/>
    <w:rsid w:val="002D2A77"/>
    <w:rsid w:val="002D4A03"/>
    <w:rsid w:val="002D5C18"/>
    <w:rsid w:val="002E1091"/>
    <w:rsid w:val="002E22ED"/>
    <w:rsid w:val="003008F4"/>
    <w:rsid w:val="0030409B"/>
    <w:rsid w:val="0031161A"/>
    <w:rsid w:val="00337AAA"/>
    <w:rsid w:val="00345C73"/>
    <w:rsid w:val="0034688D"/>
    <w:rsid w:val="0036636E"/>
    <w:rsid w:val="003821F8"/>
    <w:rsid w:val="0038533A"/>
    <w:rsid w:val="003930EC"/>
    <w:rsid w:val="00395A1A"/>
    <w:rsid w:val="00397FC7"/>
    <w:rsid w:val="003A0882"/>
    <w:rsid w:val="003B079A"/>
    <w:rsid w:val="003B624A"/>
    <w:rsid w:val="003B62F5"/>
    <w:rsid w:val="003C5252"/>
    <w:rsid w:val="003F3724"/>
    <w:rsid w:val="003F79B4"/>
    <w:rsid w:val="003F7D4A"/>
    <w:rsid w:val="0042515D"/>
    <w:rsid w:val="00427FF3"/>
    <w:rsid w:val="00435576"/>
    <w:rsid w:val="00456A81"/>
    <w:rsid w:val="004869D6"/>
    <w:rsid w:val="004A3964"/>
    <w:rsid w:val="004C5491"/>
    <w:rsid w:val="004D1FED"/>
    <w:rsid w:val="00502F80"/>
    <w:rsid w:val="00514E5A"/>
    <w:rsid w:val="0055241E"/>
    <w:rsid w:val="00553013"/>
    <w:rsid w:val="00560D7D"/>
    <w:rsid w:val="00565B35"/>
    <w:rsid w:val="00567A4E"/>
    <w:rsid w:val="00573DA1"/>
    <w:rsid w:val="00583B37"/>
    <w:rsid w:val="00587C6E"/>
    <w:rsid w:val="005A3EC7"/>
    <w:rsid w:val="005B2C8B"/>
    <w:rsid w:val="005C648B"/>
    <w:rsid w:val="005C79FB"/>
    <w:rsid w:val="005D703B"/>
    <w:rsid w:val="005F13AC"/>
    <w:rsid w:val="005F1419"/>
    <w:rsid w:val="006274C4"/>
    <w:rsid w:val="00637A31"/>
    <w:rsid w:val="0064712E"/>
    <w:rsid w:val="00685C51"/>
    <w:rsid w:val="006C028C"/>
    <w:rsid w:val="006C10D5"/>
    <w:rsid w:val="006C4404"/>
    <w:rsid w:val="006D7F08"/>
    <w:rsid w:val="006F098B"/>
    <w:rsid w:val="00702E5A"/>
    <w:rsid w:val="00743E62"/>
    <w:rsid w:val="00761814"/>
    <w:rsid w:val="00791D92"/>
    <w:rsid w:val="00795A85"/>
    <w:rsid w:val="007A4446"/>
    <w:rsid w:val="007B67C1"/>
    <w:rsid w:val="007E2E11"/>
    <w:rsid w:val="007F250A"/>
    <w:rsid w:val="00804636"/>
    <w:rsid w:val="00831E35"/>
    <w:rsid w:val="00834145"/>
    <w:rsid w:val="00855351"/>
    <w:rsid w:val="00865700"/>
    <w:rsid w:val="008662EE"/>
    <w:rsid w:val="00871FEA"/>
    <w:rsid w:val="008830C1"/>
    <w:rsid w:val="008A1601"/>
    <w:rsid w:val="008A2284"/>
    <w:rsid w:val="008C192D"/>
    <w:rsid w:val="008F203D"/>
    <w:rsid w:val="00937430"/>
    <w:rsid w:val="0095193C"/>
    <w:rsid w:val="00953D8E"/>
    <w:rsid w:val="00964662"/>
    <w:rsid w:val="00981A86"/>
    <w:rsid w:val="00996BCC"/>
    <w:rsid w:val="009B0969"/>
    <w:rsid w:val="009D2FFD"/>
    <w:rsid w:val="009D7BD3"/>
    <w:rsid w:val="009F44A3"/>
    <w:rsid w:val="009F4B1C"/>
    <w:rsid w:val="009F594F"/>
    <w:rsid w:val="00A12864"/>
    <w:rsid w:val="00A371E7"/>
    <w:rsid w:val="00A37CD8"/>
    <w:rsid w:val="00A57B47"/>
    <w:rsid w:val="00A61574"/>
    <w:rsid w:val="00A615F7"/>
    <w:rsid w:val="00A622ED"/>
    <w:rsid w:val="00A76B89"/>
    <w:rsid w:val="00A84541"/>
    <w:rsid w:val="00A93945"/>
    <w:rsid w:val="00AC759A"/>
    <w:rsid w:val="00B02BAA"/>
    <w:rsid w:val="00B03A96"/>
    <w:rsid w:val="00B128CA"/>
    <w:rsid w:val="00B15344"/>
    <w:rsid w:val="00B23B50"/>
    <w:rsid w:val="00B30231"/>
    <w:rsid w:val="00B43568"/>
    <w:rsid w:val="00B455E7"/>
    <w:rsid w:val="00B54FC2"/>
    <w:rsid w:val="00B9056D"/>
    <w:rsid w:val="00B92D4C"/>
    <w:rsid w:val="00BC498D"/>
    <w:rsid w:val="00BD6CCA"/>
    <w:rsid w:val="00BE5521"/>
    <w:rsid w:val="00BF3512"/>
    <w:rsid w:val="00BF48A7"/>
    <w:rsid w:val="00C0595E"/>
    <w:rsid w:val="00C21243"/>
    <w:rsid w:val="00C37DA2"/>
    <w:rsid w:val="00C50A9F"/>
    <w:rsid w:val="00C862A8"/>
    <w:rsid w:val="00C9671F"/>
    <w:rsid w:val="00CB2418"/>
    <w:rsid w:val="00CB455E"/>
    <w:rsid w:val="00CF1877"/>
    <w:rsid w:val="00D51DEF"/>
    <w:rsid w:val="00D8558B"/>
    <w:rsid w:val="00D97F25"/>
    <w:rsid w:val="00DA46C1"/>
    <w:rsid w:val="00DB0E3F"/>
    <w:rsid w:val="00DD29D5"/>
    <w:rsid w:val="00DE4A0A"/>
    <w:rsid w:val="00DF6163"/>
    <w:rsid w:val="00E06A6A"/>
    <w:rsid w:val="00E24E20"/>
    <w:rsid w:val="00E36CAB"/>
    <w:rsid w:val="00E64020"/>
    <w:rsid w:val="00EA6C29"/>
    <w:rsid w:val="00ED4D90"/>
    <w:rsid w:val="00EF53DE"/>
    <w:rsid w:val="00F011F4"/>
    <w:rsid w:val="00F067A8"/>
    <w:rsid w:val="00F45015"/>
    <w:rsid w:val="00F4686D"/>
    <w:rsid w:val="00F566F3"/>
    <w:rsid w:val="00F72DEE"/>
    <w:rsid w:val="00F837C8"/>
    <w:rsid w:val="00F937B8"/>
    <w:rsid w:val="00FA1F4B"/>
    <w:rsid w:val="00FB7FA2"/>
    <w:rsid w:val="00FD3F84"/>
    <w:rsid w:val="00FE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6CE9C0"/>
  <w15:docId w15:val="{8676A819-68A4-42E5-8BB3-C318A0A0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648B"/>
    <w:pPr>
      <w:jc w:val="both"/>
    </w:pPr>
    <w:rPr>
      <w:sz w:val="28"/>
      <w:lang w:val="uk-UA"/>
    </w:rPr>
  </w:style>
  <w:style w:type="paragraph" w:styleId="1">
    <w:name w:val="heading 1"/>
    <w:basedOn w:val="a"/>
    <w:next w:val="a"/>
    <w:qFormat/>
    <w:rsid w:val="002A517F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2">
    <w:name w:val="heading 2"/>
    <w:basedOn w:val="a"/>
    <w:next w:val="a"/>
    <w:qFormat/>
    <w:rsid w:val="002A517F"/>
    <w:pPr>
      <w:suppressAutoHyphens/>
      <w:spacing w:line="336" w:lineRule="auto"/>
      <w:ind w:left="851"/>
      <w:outlineLvl w:val="1"/>
    </w:pPr>
    <w:rPr>
      <w:b/>
    </w:rPr>
  </w:style>
  <w:style w:type="paragraph" w:styleId="3">
    <w:name w:val="heading 3"/>
    <w:basedOn w:val="a"/>
    <w:next w:val="a"/>
    <w:qFormat/>
    <w:rsid w:val="002A517F"/>
    <w:pPr>
      <w:suppressAutoHyphens/>
      <w:spacing w:line="336" w:lineRule="auto"/>
      <w:ind w:left="851"/>
      <w:outlineLvl w:val="2"/>
    </w:pPr>
    <w:rPr>
      <w:b/>
    </w:rPr>
  </w:style>
  <w:style w:type="paragraph" w:styleId="4">
    <w:name w:val="heading 4"/>
    <w:basedOn w:val="a"/>
    <w:next w:val="a"/>
    <w:qFormat/>
    <w:rsid w:val="002A517F"/>
    <w:pPr>
      <w:suppressAutoHyphens/>
      <w:spacing w:line="336" w:lineRule="auto"/>
      <w:jc w:val="center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A517F"/>
    <w:pPr>
      <w:tabs>
        <w:tab w:val="center" w:pos="4153"/>
        <w:tab w:val="right" w:pos="8306"/>
      </w:tabs>
    </w:pPr>
  </w:style>
  <w:style w:type="paragraph" w:styleId="a4">
    <w:name w:val="caption"/>
    <w:basedOn w:val="a"/>
    <w:next w:val="a"/>
    <w:qFormat/>
    <w:rsid w:val="002A517F"/>
    <w:pPr>
      <w:suppressAutoHyphens/>
      <w:spacing w:line="336" w:lineRule="auto"/>
      <w:jc w:val="center"/>
    </w:pPr>
  </w:style>
  <w:style w:type="paragraph" w:styleId="a5">
    <w:name w:val="footer"/>
    <w:basedOn w:val="a"/>
    <w:rsid w:val="002A517F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2A517F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semiHidden/>
    <w:rsid w:val="002A517F"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20">
    <w:name w:val="toc 2"/>
    <w:basedOn w:val="a"/>
    <w:next w:val="a"/>
    <w:autoRedefine/>
    <w:semiHidden/>
    <w:rsid w:val="002A517F"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30">
    <w:name w:val="toc 3"/>
    <w:basedOn w:val="a"/>
    <w:next w:val="a"/>
    <w:autoRedefine/>
    <w:semiHidden/>
    <w:rsid w:val="002A517F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40">
    <w:name w:val="toc 4"/>
    <w:basedOn w:val="a"/>
    <w:next w:val="a"/>
    <w:autoRedefine/>
    <w:semiHidden/>
    <w:rsid w:val="002A517F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styleId="a7">
    <w:name w:val="Body Text"/>
    <w:basedOn w:val="a"/>
    <w:rsid w:val="002A517F"/>
    <w:pPr>
      <w:spacing w:line="336" w:lineRule="auto"/>
      <w:ind w:firstLine="851"/>
    </w:pPr>
  </w:style>
  <w:style w:type="paragraph" w:customStyle="1" w:styleId="a8">
    <w:name w:val="Переменные"/>
    <w:basedOn w:val="a7"/>
    <w:rsid w:val="002A517F"/>
    <w:pPr>
      <w:tabs>
        <w:tab w:val="left" w:pos="482"/>
      </w:tabs>
      <w:ind w:left="482" w:hanging="482"/>
    </w:pPr>
  </w:style>
  <w:style w:type="paragraph" w:styleId="a9">
    <w:name w:val="Document Map"/>
    <w:basedOn w:val="a"/>
    <w:semiHidden/>
    <w:rsid w:val="002A517F"/>
    <w:pPr>
      <w:shd w:val="clear" w:color="auto" w:fill="000080"/>
    </w:pPr>
    <w:rPr>
      <w:sz w:val="24"/>
    </w:rPr>
  </w:style>
  <w:style w:type="paragraph" w:customStyle="1" w:styleId="aa">
    <w:name w:val="Формула"/>
    <w:basedOn w:val="a7"/>
    <w:rsid w:val="002A517F"/>
    <w:pPr>
      <w:tabs>
        <w:tab w:val="center" w:pos="4536"/>
        <w:tab w:val="right" w:pos="9356"/>
      </w:tabs>
      <w:ind w:firstLine="0"/>
    </w:pPr>
  </w:style>
  <w:style w:type="paragraph" w:customStyle="1" w:styleId="ab">
    <w:name w:val="Чертежный"/>
    <w:link w:val="ac"/>
    <w:rsid w:val="002A517F"/>
    <w:pPr>
      <w:jc w:val="both"/>
    </w:pPr>
    <w:rPr>
      <w:rFonts w:ascii="ISOCPEUR" w:hAnsi="ISOCPEUR"/>
      <w:i/>
      <w:sz w:val="28"/>
      <w:lang w:val="uk-UA"/>
    </w:rPr>
  </w:style>
  <w:style w:type="paragraph" w:customStyle="1" w:styleId="ad">
    <w:name w:val="Листинг программы"/>
    <w:rsid w:val="002A517F"/>
    <w:pPr>
      <w:suppressAutoHyphens/>
    </w:pPr>
    <w:rPr>
      <w:noProof/>
    </w:rPr>
  </w:style>
  <w:style w:type="paragraph" w:styleId="ae">
    <w:name w:val="annotation text"/>
    <w:basedOn w:val="a"/>
    <w:semiHidden/>
    <w:rsid w:val="002A517F"/>
    <w:rPr>
      <w:rFonts w:ascii="Journal" w:hAnsi="Journal"/>
      <w:sz w:val="24"/>
    </w:rPr>
  </w:style>
  <w:style w:type="character" w:customStyle="1" w:styleId="ac">
    <w:name w:val="Чертежный Знак"/>
    <w:link w:val="ab"/>
    <w:rsid w:val="0055241E"/>
    <w:rPr>
      <w:rFonts w:ascii="ISOCPEUR" w:hAnsi="ISOCPEUR"/>
      <w:i/>
      <w:sz w:val="28"/>
      <w:lang w:val="uk-UA"/>
    </w:rPr>
  </w:style>
  <w:style w:type="table" w:styleId="af">
    <w:name w:val="Table Grid"/>
    <w:basedOn w:val="a1"/>
    <w:uiPriority w:val="39"/>
    <w:rsid w:val="00B54FC2"/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uiPriority w:val="59"/>
    <w:rsid w:val="006C028C"/>
    <w:pPr>
      <w:suppressAutoHyphens/>
    </w:pPr>
    <w:rPr>
      <w:rFonts w:asciiTheme="minorHAnsi" w:eastAsiaTheme="minorHAnsi" w:hAnsiTheme="minorHAnsi" w:cstheme="minorBidi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"/>
    <w:link w:val="af1"/>
    <w:semiHidden/>
    <w:unhideWhenUsed/>
    <w:rsid w:val="00B455E7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semiHidden/>
    <w:rsid w:val="00B455E7"/>
    <w:rPr>
      <w:rFonts w:ascii="Segoe UI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ar$DIa0.243\Forms_A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B8D34B-E266-41F3-8F43-163EEADF75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4D9A23-A9DB-43CE-8D7B-E329BECD3E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EFACBC-506F-484D-B525-FDFF395D7E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723FAF2-E03D-47D7-8FFF-769A6877B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Forms_A4.dot</Template>
  <TotalTime>119</TotalTime>
  <Pages>4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Коржова Валерия</cp:lastModifiedBy>
  <cp:revision>23</cp:revision>
  <cp:lastPrinted>2024-05-21T11:17:00Z</cp:lastPrinted>
  <dcterms:created xsi:type="dcterms:W3CDTF">2024-05-20T13:49:00Z</dcterms:created>
  <dcterms:modified xsi:type="dcterms:W3CDTF">2024-06-08T09:05:00Z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